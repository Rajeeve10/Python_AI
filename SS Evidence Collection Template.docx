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442C408B" w14:textId="5606AC8A" w:rsidR="00BA0E76" w:rsidRDefault="00BA0E76" w:rsidP="00BA0E76">
      <w:pPr>
        <w:rPr>
          <w:lang w:eastAsia="en-GB"/>
        </w:rPr>
      </w:pPr>
      <w:r>
        <w:rPr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2530562" wp14:editId="59160CE3">
                <wp:simplePos x="0" y="0"/>
                <wp:positionH relativeFrom="column">
                  <wp:posOffset>-952500</wp:posOffset>
                </wp:positionH>
                <wp:positionV relativeFrom="paragraph">
                  <wp:posOffset>-1673860</wp:posOffset>
                </wp:positionV>
                <wp:extent cx="7620000" cy="210185"/>
                <wp:effectExtent l="0" t="0" r="0" b="0"/>
                <wp:wrapNone/>
                <wp:docPr id="137211816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620000" cy="210185"/>
                          <a:chOff x="0" y="0"/>
                          <a:chExt cx="12250420" cy="513841"/>
                        </a:xfrm>
                      </wpg:grpSpPr>
                      <wps:wsp>
                        <wps:cNvPr id="1175721564" name="Rectangle 6"/>
                        <wps:cNvSpPr/>
                        <wps:spPr>
                          <a:xfrm>
                            <a:off x="0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96C36C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73130918" name="Rectangle 11"/>
                        <wps:cNvSpPr/>
                        <wps:spPr>
                          <a:xfrm>
                            <a:off x="24479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F0AB4F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32811103" name="Rectangle 12"/>
                        <wps:cNvSpPr/>
                        <wps:spPr>
                          <a:xfrm>
                            <a:off x="4895850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0082B2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50412956" name="Rectangle 13"/>
                        <wps:cNvSpPr/>
                        <wps:spPr>
                          <a:xfrm>
                            <a:off x="7343775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6B5397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4526018" name="Rectangle 14"/>
                        <wps:cNvSpPr/>
                        <wps:spPr>
                          <a:xfrm>
                            <a:off x="98012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DF3266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183671" id="Group 1" o:spid="_x0000_s1026" style="position:absolute;margin-left:-75pt;margin-top:-131.8pt;width:600pt;height:16.55pt;flip:y;z-index:251665408;mso-width-relative:margin;mso-height-relative:margin" coordsize="122504,5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">
                <v:rect id="Rectangle 6" o:spid="_x0000_s1027" style="position:absolute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" fillcolor="#96c36c" stroked="f" strokeweight="1pt">
                  <v:fill opacity="49087f"/>
                </v:rect>
                <v:rect id="Rectangle 11" o:spid="_x0000_s1028" style="position:absolute;left:24479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" fillcolor="#f0ab4f" stroked="f" strokeweight="1pt">
                  <v:fill opacity="49087f"/>
                </v:rect>
                <v:rect id="Rectangle 12" o:spid="_x0000_s1029" style="position:absolute;left:48958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" fillcolor="#0082b2" stroked="f" strokeweight="1pt">
                  <v:fill opacity="49087f"/>
                </v:rect>
                <v:rect id="Rectangle 13" o:spid="_x0000_s1030" style="position:absolute;left:73437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" fillcolor="#6b5397" stroked="f" strokeweight="1pt">
                  <v:fill opacity="49087f"/>
                </v:rect>
                <v:rect id="Rectangle 14" o:spid="_x0000_s1031" style="position:absolute;left:98012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" fillcolor="#df3266" stroked="f" strokeweight="1pt">
                  <v:fill opacity="49087f"/>
                </v:rect>
              </v:group>
            </w:pict>
          </mc:Fallback>
        </mc:AlternateContent>
      </w:r>
    </w:p>
    <w:p w14:paraId="5808924A" w14:textId="77777777" w:rsidR="00D41BDB" w:rsidRPr="00D41BDB" w:rsidRDefault="008E29BF" w:rsidP="00D41BDB">
      <w:pPr>
        <w:pBdr>
          <w:bottom w:val="single" w:sz="4" w:space="1" w:color="E32E68"/>
        </w:pBdr>
        <w:rPr>
          <w:b/>
          <w:bCs/>
          <w:color w:val="E32E68"/>
          <w:sz w:val="24"/>
          <w:szCs w:val="24"/>
          <w:lang w:eastAsia="en-GB"/>
        </w:rPr>
      </w:pPr>
      <w:r>
        <w:rPr>
          <w:b/>
          <w:bCs/>
          <w:color w:val="E32E68"/>
          <w:sz w:val="24"/>
          <w:szCs w:val="24"/>
          <w:lang w:eastAsia="en-GB"/>
        </w:rPr>
        <w:t>Unit Name</w:t>
      </w:r>
      <w:r w:rsidR="00BA0E76" w:rsidRPr="00BA0E76">
        <w:rPr>
          <w:b/>
          <w:bCs/>
          <w:color w:val="E32E68"/>
          <w:sz w:val="24"/>
          <w:szCs w:val="24"/>
          <w:lang w:eastAsia="en-GB"/>
        </w:rPr>
        <w:t>:</w:t>
      </w:r>
      <w:r w:rsidR="00D41BDB" w:rsidRPr="00D41BDB">
        <w:rPr>
          <w:rFonts w:ascii="ARIALBDTTF" w:eastAsia="Times New Roman" w:hAnsi="ARIALBDTTF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</w:t>
      </w:r>
      <w:r w:rsidR="00D41BDB" w:rsidRPr="00D41BDB">
        <w:rPr>
          <w:b/>
          <w:bCs/>
          <w:color w:val="E32E68"/>
          <w:sz w:val="24"/>
          <w:szCs w:val="24"/>
          <w:lang w:eastAsia="en-GB"/>
        </w:rPr>
        <w:t>U1 Coding with Python Lesson 2 - Project</w:t>
      </w:r>
    </w:p>
    <w:p w14:paraId="65DAE56D" w14:textId="795329E7" w:rsidR="00BA0E76" w:rsidRPr="008E29BF" w:rsidRDefault="008E29BF" w:rsidP="00BA0E76">
      <w:pPr>
        <w:pBdr>
          <w:bottom w:val="single" w:sz="4" w:space="1" w:color="6E559A"/>
        </w:pBdr>
        <w:rPr>
          <w:color w:val="6E559A"/>
          <w:sz w:val="24"/>
          <w:szCs w:val="24"/>
          <w:lang w:eastAsia="en-GB"/>
        </w:rPr>
      </w:pPr>
      <w:r>
        <w:rPr>
          <w:b/>
          <w:bCs/>
          <w:color w:val="6E559A"/>
          <w:sz w:val="24"/>
          <w:szCs w:val="24"/>
          <w:lang w:eastAsia="en-GB"/>
        </w:rPr>
        <w:t>Assessment Name</w:t>
      </w:r>
      <w:r w:rsidR="00BA0E76" w:rsidRPr="00BA0E76">
        <w:rPr>
          <w:b/>
          <w:bCs/>
          <w:color w:val="6E559A"/>
          <w:sz w:val="24"/>
          <w:szCs w:val="24"/>
          <w:lang w:eastAsia="en-GB"/>
        </w:rPr>
        <w:t>:</w:t>
      </w:r>
      <w:r w:rsidR="00D41BDB">
        <w:rPr>
          <w:b/>
          <w:bCs/>
          <w:color w:val="6E559A"/>
          <w:sz w:val="24"/>
          <w:szCs w:val="24"/>
          <w:lang w:eastAsia="en-GB"/>
        </w:rPr>
        <w:t xml:space="preserve"> Rajeeve Abraham</w:t>
      </w:r>
    </w:p>
    <w:p w14:paraId="19A060E4" w14:textId="77777777" w:rsidR="00BA0E76" w:rsidRPr="008E29BF" w:rsidRDefault="008E29BF" w:rsidP="00BA0E76">
      <w:pPr>
        <w:pBdr>
          <w:bottom w:val="single" w:sz="4" w:space="1" w:color="97C66C"/>
        </w:pBdr>
        <w:rPr>
          <w:color w:val="97C66C"/>
          <w:sz w:val="24"/>
          <w:szCs w:val="24"/>
          <w:lang w:eastAsia="en-GB"/>
        </w:rPr>
      </w:pPr>
      <w:r>
        <w:rPr>
          <w:b/>
          <w:bCs/>
          <w:color w:val="97C66C"/>
          <w:sz w:val="24"/>
          <w:szCs w:val="24"/>
          <w:lang w:eastAsia="en-GB"/>
        </w:rPr>
        <w:t>Tutor/Assessor Name:</w:t>
      </w:r>
    </w:p>
    <w:p w14:paraId="38B1B996" w14:textId="4E8D8ABA" w:rsidR="00BA0E76" w:rsidRPr="008E29BF" w:rsidRDefault="008E29BF" w:rsidP="00BA0E76">
      <w:pPr>
        <w:pBdr>
          <w:bottom w:val="single" w:sz="4" w:space="1" w:color="2786B3"/>
        </w:pBdr>
        <w:rPr>
          <w:color w:val="2786B3"/>
          <w:sz w:val="24"/>
          <w:szCs w:val="24"/>
          <w:lang w:eastAsia="en-GB"/>
        </w:rPr>
      </w:pPr>
      <w:r>
        <w:rPr>
          <w:b/>
          <w:bCs/>
          <w:color w:val="2786B3"/>
          <w:sz w:val="24"/>
          <w:szCs w:val="24"/>
          <w:lang w:eastAsia="en-GB"/>
        </w:rPr>
        <w:t>Date:</w:t>
      </w:r>
      <w:r w:rsidR="00D41BDB">
        <w:rPr>
          <w:b/>
          <w:bCs/>
          <w:color w:val="2786B3"/>
          <w:sz w:val="24"/>
          <w:szCs w:val="24"/>
          <w:lang w:eastAsia="en-GB"/>
        </w:rPr>
        <w:t xml:space="preserve">  21-08-2026</w:t>
      </w:r>
    </w:p>
    <w:p w14:paraId="15297029" w14:textId="77777777" w:rsidR="00FC3C9F" w:rsidRPr="00FC3C9F" w:rsidRDefault="00FC3C9F" w:rsidP="00FC3C9F">
      <w:pPr>
        <w:pBdr>
          <w:bottom w:val="single" w:sz="4" w:space="1" w:color="F1AD4F"/>
        </w:pBdr>
        <w:rPr>
          <w:b/>
          <w:bCs/>
          <w:color w:val="F1AD4F"/>
          <w:sz w:val="24"/>
          <w:szCs w:val="24"/>
          <w:lang w:eastAsia="en-GB"/>
        </w:rPr>
      </w:pPr>
      <w:r w:rsidRPr="00FC3C9F">
        <w:rPr>
          <w:b/>
          <w:bCs/>
          <w:color w:val="F1AD4F"/>
          <w:sz w:val="24"/>
          <w:szCs w:val="24"/>
          <w:lang w:eastAsia="en-GB"/>
        </w:rPr>
        <w:t>How to use this document…</w:t>
      </w:r>
    </w:p>
    <w:p w14:paraId="71C07F00" w14:textId="77777777" w:rsidR="005A51A7" w:rsidRPr="0072018B" w:rsidRDefault="005A51A7" w:rsidP="005A51A7">
      <w:p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The </w:t>
      </w:r>
      <w:r w:rsidRPr="0072018B">
        <w:rPr>
          <w:b/>
          <w:bCs/>
          <w:sz w:val="24"/>
          <w:szCs w:val="24"/>
          <w:lang w:eastAsia="en-GB"/>
        </w:rPr>
        <w:t>reference column</w:t>
      </w:r>
      <w:r w:rsidRPr="0072018B">
        <w:rPr>
          <w:sz w:val="24"/>
          <w:szCs w:val="24"/>
          <w:lang w:eastAsia="en-GB"/>
        </w:rPr>
        <w:t xml:space="preserve"> is to be used for the assessment question number/AC, or just to label your screenshots. </w:t>
      </w:r>
    </w:p>
    <w:p w14:paraId="00D5265A" w14:textId="77777777" w:rsidR="005A51A7" w:rsidRPr="0072018B" w:rsidRDefault="00B81047" w:rsidP="00BA0E76">
      <w:p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Paste </w:t>
      </w:r>
      <w:r w:rsidR="008E29BF" w:rsidRPr="0072018B">
        <w:rPr>
          <w:sz w:val="24"/>
          <w:szCs w:val="24"/>
          <w:lang w:eastAsia="en-GB"/>
        </w:rPr>
        <w:t xml:space="preserve">your </w:t>
      </w:r>
      <w:r w:rsidR="008E29BF" w:rsidRPr="0072018B">
        <w:rPr>
          <w:b/>
          <w:bCs/>
          <w:sz w:val="24"/>
          <w:szCs w:val="24"/>
          <w:lang w:eastAsia="en-GB"/>
        </w:rPr>
        <w:t>screenshot</w:t>
      </w:r>
      <w:r w:rsidRPr="0072018B">
        <w:rPr>
          <w:sz w:val="24"/>
          <w:szCs w:val="24"/>
          <w:lang w:eastAsia="en-GB"/>
        </w:rPr>
        <w:t xml:space="preserve"> into the </w:t>
      </w:r>
      <w:r w:rsidR="005A51A7" w:rsidRPr="0072018B">
        <w:rPr>
          <w:sz w:val="24"/>
          <w:szCs w:val="24"/>
          <w:lang w:eastAsia="en-GB"/>
        </w:rPr>
        <w:t>screenshot column</w:t>
      </w:r>
      <w:r w:rsidR="00FC3C9F" w:rsidRPr="0072018B">
        <w:rPr>
          <w:sz w:val="24"/>
          <w:szCs w:val="24"/>
          <w:lang w:eastAsia="en-GB"/>
        </w:rPr>
        <w:t>.</w:t>
      </w:r>
    </w:p>
    <w:p w14:paraId="0C2D0E36" w14:textId="77777777" w:rsidR="006F2678" w:rsidRPr="0072018B" w:rsidRDefault="005A51A7" w:rsidP="00BA0E76">
      <w:pPr>
        <w:jc w:val="both"/>
        <w:rPr>
          <w:i/>
          <w:iCs/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Ensure each screenshot has an </w:t>
      </w:r>
      <w:r w:rsidRPr="0072018B">
        <w:rPr>
          <w:b/>
          <w:bCs/>
          <w:sz w:val="24"/>
          <w:szCs w:val="24"/>
          <w:lang w:eastAsia="en-GB"/>
        </w:rPr>
        <w:t>annotation</w:t>
      </w:r>
      <w:r w:rsidR="00FC3C9F" w:rsidRPr="0072018B">
        <w:rPr>
          <w:sz w:val="24"/>
          <w:szCs w:val="24"/>
          <w:lang w:eastAsia="en-GB"/>
        </w:rPr>
        <w:t xml:space="preserve"> to…</w:t>
      </w:r>
    </w:p>
    <w:p w14:paraId="3786D3FC" w14:textId="77777777" w:rsidR="00BA0E76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Offer c</w:t>
      </w:r>
      <w:r w:rsidR="00D47735" w:rsidRPr="0072018B">
        <w:rPr>
          <w:sz w:val="24"/>
          <w:szCs w:val="24"/>
          <w:lang w:eastAsia="en-GB"/>
        </w:rPr>
        <w:t xml:space="preserve">larity - </w:t>
      </w:r>
      <w:r w:rsidR="00E0067B" w:rsidRPr="0072018B">
        <w:rPr>
          <w:sz w:val="24"/>
          <w:szCs w:val="24"/>
          <w:lang w:eastAsia="en-GB"/>
        </w:rPr>
        <w:t>d</w:t>
      </w:r>
      <w:r w:rsidR="00D47735" w:rsidRPr="0072018B">
        <w:rPr>
          <w:sz w:val="24"/>
          <w:szCs w:val="24"/>
          <w:lang w:eastAsia="en-GB"/>
        </w:rPr>
        <w:t>raw attention to specific elements in a screenshot i.e. what are you showing us?</w:t>
      </w:r>
    </w:p>
    <w:p w14:paraId="4A7F2986" w14:textId="77777777" w:rsidR="00D47735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Provide e</w:t>
      </w:r>
      <w:r w:rsidR="00D47735" w:rsidRPr="0072018B">
        <w:rPr>
          <w:sz w:val="24"/>
          <w:szCs w:val="24"/>
          <w:lang w:eastAsia="en-GB"/>
        </w:rPr>
        <w:t xml:space="preserve">mphasis – point out the important parts of the screenshot i.e. </w:t>
      </w:r>
      <w:r w:rsidR="00E0067B" w:rsidRPr="0072018B">
        <w:rPr>
          <w:sz w:val="24"/>
          <w:szCs w:val="24"/>
          <w:lang w:eastAsia="en-GB"/>
        </w:rPr>
        <w:t>showing that you have undertaken something specific.</w:t>
      </w:r>
    </w:p>
    <w:p w14:paraId="0B68DA0A" w14:textId="77777777" w:rsidR="00E0067B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Give c</w:t>
      </w:r>
      <w:r w:rsidR="00E0067B" w:rsidRPr="0072018B">
        <w:rPr>
          <w:sz w:val="24"/>
          <w:szCs w:val="24"/>
          <w:lang w:eastAsia="en-GB"/>
        </w:rPr>
        <w:t>ontext – for contextual information that explains the purpose or highlights specific areas.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"/>
        <w:gridCol w:w="6990"/>
        <w:gridCol w:w="1062"/>
      </w:tblGrid>
      <w:tr w:rsidR="005A51A7" w14:paraId="09CCB263" w14:textId="77777777" w:rsidTr="00D41BDB">
        <w:trPr>
          <w:tblHeader/>
        </w:trPr>
        <w:tc>
          <w:tcPr>
            <w:tcW w:w="964" w:type="dxa"/>
            <w:shd w:val="clear" w:color="auto" w:fill="2E74B5" w:themeFill="accent5" w:themeFillShade="BF"/>
          </w:tcPr>
          <w:p w14:paraId="50817BBC" w14:textId="77777777" w:rsidR="005A51A7" w:rsidRPr="00D15DCF" w:rsidRDefault="005A51A7" w:rsidP="00FC3C9F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15DCF"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  <w:t>Reference</w:t>
            </w:r>
          </w:p>
        </w:tc>
        <w:tc>
          <w:tcPr>
            <w:tcW w:w="6990" w:type="dxa"/>
            <w:shd w:val="clear" w:color="auto" w:fill="2E74B5" w:themeFill="accent5" w:themeFillShade="BF"/>
          </w:tcPr>
          <w:p w14:paraId="1274CDCA" w14:textId="77777777" w:rsidR="005A51A7" w:rsidRPr="00D15DCF" w:rsidRDefault="005A51A7" w:rsidP="00FC3C9F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15DCF"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  <w:t>Screenshot</w:t>
            </w:r>
          </w:p>
        </w:tc>
        <w:tc>
          <w:tcPr>
            <w:tcW w:w="263" w:type="dxa"/>
            <w:shd w:val="clear" w:color="auto" w:fill="2E74B5" w:themeFill="accent5" w:themeFillShade="BF"/>
          </w:tcPr>
          <w:p w14:paraId="260786D7" w14:textId="77777777" w:rsidR="005A51A7" w:rsidRPr="00D15DCF" w:rsidRDefault="005A51A7" w:rsidP="00FC3C9F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15DCF"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  <w:t>Annotation</w:t>
            </w:r>
          </w:p>
        </w:tc>
      </w:tr>
      <w:tr w:rsidR="005A51A7" w14:paraId="793F1B7A" w14:textId="77777777" w:rsidTr="00D41BDB">
        <w:tc>
          <w:tcPr>
            <w:tcW w:w="964" w:type="dxa"/>
          </w:tcPr>
          <w:p w14:paraId="0CE42FFF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29120DAC" w14:textId="12EC1E59" w:rsidR="005A51A7" w:rsidRDefault="00D41BDB" w:rsidP="00BA0E76">
            <w:pPr>
              <w:rPr>
                <w:sz w:val="24"/>
                <w:szCs w:val="24"/>
              </w:rPr>
            </w:pPr>
            <w:r w:rsidRPr="00D41BDB">
              <w:rPr>
                <w:sz w:val="24"/>
                <w:szCs w:val="24"/>
              </w:rPr>
              <w:drawing>
                <wp:inline distT="0" distB="0" distL="0" distR="0" wp14:anchorId="0754FCED" wp14:editId="6277CA3E">
                  <wp:extent cx="5731510" cy="1029970"/>
                  <wp:effectExtent l="0" t="0" r="2540" b="0"/>
                  <wp:docPr id="49178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800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" w:type="dxa"/>
          </w:tcPr>
          <w:p w14:paraId="34A356A1" w14:textId="410C4BBA" w:rsidR="005A51A7" w:rsidRDefault="00D41BDB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average this is to demo built in functions</w:t>
            </w:r>
          </w:p>
        </w:tc>
      </w:tr>
      <w:tr w:rsidR="005A51A7" w14:paraId="177D9C1B" w14:textId="77777777" w:rsidTr="00D41BDB">
        <w:tc>
          <w:tcPr>
            <w:tcW w:w="964" w:type="dxa"/>
          </w:tcPr>
          <w:p w14:paraId="050E11FB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07D48B00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7FE5370B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22338973" w14:textId="77777777" w:rsidTr="00D41BDB">
        <w:tc>
          <w:tcPr>
            <w:tcW w:w="964" w:type="dxa"/>
          </w:tcPr>
          <w:p w14:paraId="48DA7C11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00D6843A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409B55B3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36C9BF32" w14:textId="77777777" w:rsidTr="00D41BDB">
        <w:tc>
          <w:tcPr>
            <w:tcW w:w="964" w:type="dxa"/>
          </w:tcPr>
          <w:p w14:paraId="2E2CC26A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062B3AD9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437D3E3F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63509013" w14:textId="77777777" w:rsidTr="00D41BDB">
        <w:tc>
          <w:tcPr>
            <w:tcW w:w="964" w:type="dxa"/>
          </w:tcPr>
          <w:p w14:paraId="74B89F80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69CBF67F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50BC4FDC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453A2F9E" w14:textId="77777777" w:rsidTr="00D41BDB">
        <w:tc>
          <w:tcPr>
            <w:tcW w:w="964" w:type="dxa"/>
          </w:tcPr>
          <w:p w14:paraId="24B40AFC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2A163679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31347A07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5A51A7" w14:paraId="77495688" w14:textId="77777777" w:rsidTr="00D41BDB">
        <w:tc>
          <w:tcPr>
            <w:tcW w:w="964" w:type="dxa"/>
          </w:tcPr>
          <w:p w14:paraId="64418867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411AC69D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3B423DCB" w14:textId="77777777" w:rsidR="005A51A7" w:rsidRDefault="005A51A7" w:rsidP="00BA0E76">
            <w:pPr>
              <w:rPr>
                <w:sz w:val="24"/>
                <w:szCs w:val="24"/>
              </w:rPr>
            </w:pPr>
          </w:p>
        </w:tc>
      </w:tr>
      <w:tr w:rsidR="00FC3C9F" w14:paraId="5B1E4D9A" w14:textId="77777777" w:rsidTr="00D41BDB">
        <w:tc>
          <w:tcPr>
            <w:tcW w:w="964" w:type="dxa"/>
          </w:tcPr>
          <w:p w14:paraId="53898BA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5EC057D1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13F5E351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73467BCF" w14:textId="77777777" w:rsidTr="00D41BDB">
        <w:tc>
          <w:tcPr>
            <w:tcW w:w="964" w:type="dxa"/>
          </w:tcPr>
          <w:p w14:paraId="3493E91C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29629AAF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46D4F84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573FC729" w14:textId="77777777" w:rsidTr="00D41BDB">
        <w:tc>
          <w:tcPr>
            <w:tcW w:w="964" w:type="dxa"/>
          </w:tcPr>
          <w:p w14:paraId="7208AC3B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51C45356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73BDE67A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664E85DB" w14:textId="77777777" w:rsidTr="00D41BDB">
        <w:tc>
          <w:tcPr>
            <w:tcW w:w="964" w:type="dxa"/>
          </w:tcPr>
          <w:p w14:paraId="44C85F03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55F1DE3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3AE7B66F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0C88D3BC" w14:textId="77777777" w:rsidTr="00D41BDB">
        <w:tc>
          <w:tcPr>
            <w:tcW w:w="964" w:type="dxa"/>
          </w:tcPr>
          <w:p w14:paraId="6D7211F9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4C28817B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48FC279F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0C9C6B71" w14:textId="77777777" w:rsidTr="00D41BDB">
        <w:tc>
          <w:tcPr>
            <w:tcW w:w="964" w:type="dxa"/>
          </w:tcPr>
          <w:p w14:paraId="782F8605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52356CE5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669F696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0AD0946C" w14:textId="77777777" w:rsidTr="00D41BDB">
        <w:tc>
          <w:tcPr>
            <w:tcW w:w="964" w:type="dxa"/>
          </w:tcPr>
          <w:p w14:paraId="67D296A7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14EA853F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0406900A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65F1F2CB" w14:textId="77777777" w:rsidTr="00D41BDB">
        <w:tc>
          <w:tcPr>
            <w:tcW w:w="964" w:type="dxa"/>
          </w:tcPr>
          <w:p w14:paraId="7EDA9CF7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23C4B69A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4C9E09FC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1E5C3456" w14:textId="77777777" w:rsidTr="00D41BDB">
        <w:tc>
          <w:tcPr>
            <w:tcW w:w="964" w:type="dxa"/>
          </w:tcPr>
          <w:p w14:paraId="0DFC4551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21FBF9A9" w14:textId="5CBB283F" w:rsidR="00FC3C9F" w:rsidRDefault="005B20BD" w:rsidP="00BA0E76">
            <w:pPr>
              <w:rPr>
                <w:sz w:val="24"/>
                <w:szCs w:val="24"/>
              </w:rPr>
            </w:pPr>
            <w:r w:rsidRPr="005B20BD">
              <w:rPr>
                <w:sz w:val="24"/>
                <w:szCs w:val="24"/>
              </w:rPr>
              <w:drawing>
                <wp:inline distT="0" distB="0" distL="0" distR="0" wp14:anchorId="1303E10A" wp14:editId="16DD028B">
                  <wp:extent cx="5731510" cy="3210560"/>
                  <wp:effectExtent l="0" t="0" r="2540" b="8890"/>
                  <wp:docPr id="281463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637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" w:type="dxa"/>
          </w:tcPr>
          <w:p w14:paraId="5AA59BF0" w14:textId="7412F48F" w:rsidR="00FC3C9F" w:rsidRDefault="005B20BD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number guess game</w:t>
            </w:r>
          </w:p>
        </w:tc>
      </w:tr>
      <w:tr w:rsidR="00FC3C9F" w14:paraId="2B11427D" w14:textId="77777777" w:rsidTr="00D41BDB">
        <w:tc>
          <w:tcPr>
            <w:tcW w:w="964" w:type="dxa"/>
          </w:tcPr>
          <w:p w14:paraId="52507B2B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7491F5B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1E8D3AB0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0D67EB69" w14:textId="77777777" w:rsidTr="00D41BDB">
        <w:tc>
          <w:tcPr>
            <w:tcW w:w="964" w:type="dxa"/>
          </w:tcPr>
          <w:p w14:paraId="50307300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6DB8ACAD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60C55558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  <w:tr w:rsidR="00FC3C9F" w14:paraId="400B05A5" w14:textId="77777777" w:rsidTr="00D41BDB">
        <w:tc>
          <w:tcPr>
            <w:tcW w:w="964" w:type="dxa"/>
          </w:tcPr>
          <w:p w14:paraId="66BED7D6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6990" w:type="dxa"/>
          </w:tcPr>
          <w:p w14:paraId="426B0B87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</w:tcPr>
          <w:p w14:paraId="1FA60B44" w14:textId="77777777" w:rsidR="00FC3C9F" w:rsidRDefault="00FC3C9F" w:rsidP="00BA0E76">
            <w:pPr>
              <w:rPr>
                <w:sz w:val="24"/>
                <w:szCs w:val="24"/>
              </w:rPr>
            </w:pPr>
          </w:p>
        </w:tc>
      </w:tr>
    </w:tbl>
    <w:p w14:paraId="01E471E6" w14:textId="77777777" w:rsidR="00931A6F" w:rsidRPr="00BA0E76" w:rsidRDefault="00D52C48" w:rsidP="00BA0E76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BC697A1" wp14:editId="6A0B9DAD">
                <wp:simplePos x="0" y="0"/>
                <wp:positionH relativeFrom="column">
                  <wp:posOffset>-901700</wp:posOffset>
                </wp:positionH>
                <wp:positionV relativeFrom="paragraph">
                  <wp:posOffset>7778115</wp:posOffset>
                </wp:positionV>
                <wp:extent cx="7620000" cy="210185"/>
                <wp:effectExtent l="0" t="0" r="0" b="0"/>
                <wp:wrapNone/>
                <wp:docPr id="202374292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620000" cy="210185"/>
                          <a:chOff x="0" y="0"/>
                          <a:chExt cx="12250420" cy="513841"/>
                        </a:xfrm>
                      </wpg:grpSpPr>
                      <wps:wsp>
                        <wps:cNvPr id="11994085" name="Rectangle 6"/>
                        <wps:cNvSpPr/>
                        <wps:spPr>
                          <a:xfrm>
                            <a:off x="0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96C36C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52325847" name="Rectangle 11"/>
                        <wps:cNvSpPr/>
                        <wps:spPr>
                          <a:xfrm>
                            <a:off x="24479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F0AB4F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12691862" name="Rectangle 12"/>
                        <wps:cNvSpPr/>
                        <wps:spPr>
                          <a:xfrm>
                            <a:off x="4895850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0082B2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55780287" name="Rectangle 13"/>
                        <wps:cNvSpPr/>
                        <wps:spPr>
                          <a:xfrm>
                            <a:off x="7343775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6B5397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70766168" name="Rectangle 14"/>
                        <wps:cNvSpPr/>
                        <wps:spPr>
                          <a:xfrm>
                            <a:off x="98012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DF3266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F88D8E" id="Group 1" o:spid="_x0000_s1026" style="position:absolute;margin-left:-71pt;margin-top:612.45pt;width:600pt;height:16.55pt;flip:y;z-index:251667456;mso-width-relative:margin;mso-height-relative:margin" coordsize="122504,5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">
                <v:rect id="Rectangle 6" o:spid="_x0000_s1027" style="position:absolute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" fillcolor="#96c36c" stroked="f" strokeweight="1pt">
                  <v:fill opacity="49087f"/>
                </v:rect>
                <v:rect id="Rectangle 11" o:spid="_x0000_s1028" style="position:absolute;left:24479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" fillcolor="#f0ab4f" stroked="f" strokeweight="1pt">
                  <v:fill opacity="49087f"/>
                </v:rect>
                <v:rect id="Rectangle 12" o:spid="_x0000_s1029" style="position:absolute;left:48958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" fillcolor="#0082b2" stroked="f" strokeweight="1pt">
                  <v:fill opacity="49087f"/>
                </v:rect>
                <v:rect id="Rectangle 13" o:spid="_x0000_s1030" style="position:absolute;left:73437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" fillcolor="#6b5397" stroked="f" strokeweight="1pt">
                  <v:fill opacity="49087f"/>
                </v:rect>
                <v:rect id="Rectangle 14" o:spid="_x0000_s1031" style="position:absolute;left:98012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" fillcolor="#df3266" stroked="f" strokeweight="1pt">
                  <v:fill opacity="49087f"/>
                </v:rect>
              </v:group>
            </w:pict>
          </mc:Fallback>
        </mc:AlternateContent>
      </w:r>
    </w:p>
    <w:sectPr w:rsidR="00931A6F" w:rsidRPr="00BA0E76" w:rsidSect="000C33E0">
      <w:headerReference w:type="default" r:id="rId9"/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766A9" w14:textId="77777777" w:rsidR="00942A4A" w:rsidRDefault="00942A4A" w:rsidP="00BA0E76">
      <w:pPr>
        <w:spacing w:after="0" w:line="240" w:lineRule="auto"/>
      </w:pPr>
      <w:r>
        <w:separator/>
      </w:r>
    </w:p>
  </w:endnote>
  <w:endnote w:type="continuationSeparator" w:id="0">
    <w:p w14:paraId="60E30077" w14:textId="77777777" w:rsidR="00942A4A" w:rsidRDefault="00942A4A" w:rsidP="00BA0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BDTTF">
    <w:altName w:val="Arial"/>
    <w:panose1 w:val="00000000000000000000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BAD95" w14:textId="77777777" w:rsidR="00942A4A" w:rsidRDefault="00942A4A" w:rsidP="00BA0E76">
      <w:pPr>
        <w:spacing w:after="0" w:line="240" w:lineRule="auto"/>
      </w:pPr>
      <w:r>
        <w:separator/>
      </w:r>
    </w:p>
  </w:footnote>
  <w:footnote w:type="continuationSeparator" w:id="0">
    <w:p w14:paraId="15E8204A" w14:textId="77777777" w:rsidR="00942A4A" w:rsidRDefault="00942A4A" w:rsidP="00BA0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648B" w14:textId="2DF80C03" w:rsidR="00BA0E76" w:rsidRDefault="008E29BF" w:rsidP="00BA0E76">
    <w:pPr>
      <w:pStyle w:val="Title"/>
      <w:shd w:val="clear" w:color="auto" w:fill="2786B3"/>
      <w:rPr>
        <w:rFonts w:ascii="Arial Rounded MT Bold" w:hAnsi="Arial Rounded MT Bold"/>
        <w:b/>
        <w:bCs/>
        <w:color w:val="FFFFFF" w:themeColor="background1"/>
        <w:lang w:eastAsia="en-GB"/>
      </w:rPr>
    </w:pPr>
    <w:r>
      <w:rPr>
        <w:rFonts w:ascii="Arial Rounded MT Bold" w:hAnsi="Arial Rounded MT Bold"/>
        <w:b/>
        <w:bCs/>
        <w:color w:val="FFFFFF" w:themeColor="background1"/>
        <w:lang w:eastAsia="en-GB"/>
      </w:rPr>
      <w:t>Screenshot Evidence Collection</w:t>
    </w:r>
    <w:r w:rsidR="00FC3C9F">
      <w:rPr>
        <w:rFonts w:ascii="Arial Rounded MT Bold" w:hAnsi="Arial Rounded MT Bold"/>
        <w:b/>
        <w:bCs/>
        <w:color w:val="FFFFFF" w:themeColor="background1"/>
        <w:lang w:eastAsia="en-GB"/>
      </w:rPr>
      <w:t xml:space="preserve">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6E7D"/>
    <w:multiLevelType w:val="hybridMultilevel"/>
    <w:tmpl w:val="02AE3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7460D"/>
    <w:multiLevelType w:val="hybridMultilevel"/>
    <w:tmpl w:val="61546E32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4FCA4AF9"/>
    <w:multiLevelType w:val="multilevel"/>
    <w:tmpl w:val="EF82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333291">
    <w:abstractNumId w:val="2"/>
  </w:num>
  <w:num w:numId="2" w16cid:durableId="1269119067">
    <w:abstractNumId w:val="0"/>
  </w:num>
  <w:num w:numId="3" w16cid:durableId="42488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attachedTemplate r:id="rId1"/>
  <w:defaultTabStop w:val="720"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DF"/>
    <w:rsid w:val="000C2789"/>
    <w:rsid w:val="000C33E0"/>
    <w:rsid w:val="00204ED9"/>
    <w:rsid w:val="00345BFC"/>
    <w:rsid w:val="00471026"/>
    <w:rsid w:val="005A51A7"/>
    <w:rsid w:val="005B20BD"/>
    <w:rsid w:val="005F0777"/>
    <w:rsid w:val="006F2678"/>
    <w:rsid w:val="0072018B"/>
    <w:rsid w:val="008E29BF"/>
    <w:rsid w:val="00931A6F"/>
    <w:rsid w:val="00942A4A"/>
    <w:rsid w:val="009527E1"/>
    <w:rsid w:val="009A5E1F"/>
    <w:rsid w:val="009E0E21"/>
    <w:rsid w:val="00AB6A2F"/>
    <w:rsid w:val="00B267F5"/>
    <w:rsid w:val="00B81047"/>
    <w:rsid w:val="00BA0E76"/>
    <w:rsid w:val="00BC77DF"/>
    <w:rsid w:val="00C863B9"/>
    <w:rsid w:val="00D15DCF"/>
    <w:rsid w:val="00D41BDB"/>
    <w:rsid w:val="00D47735"/>
    <w:rsid w:val="00D52C48"/>
    <w:rsid w:val="00DF278F"/>
    <w:rsid w:val="00E0067B"/>
    <w:rsid w:val="00E12BF3"/>
    <w:rsid w:val="00E67393"/>
    <w:rsid w:val="00E8535F"/>
    <w:rsid w:val="00F72403"/>
    <w:rsid w:val="00FC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7E3E2D9E"/>
  <w15:chartTrackingRefBased/>
  <w15:docId w15:val="{A73FEF8C-3233-4233-92DC-22BC0695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E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0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BA0E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A0E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BA0E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A0E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A0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E76"/>
  </w:style>
  <w:style w:type="paragraph" w:styleId="Footer">
    <w:name w:val="footer"/>
    <w:basedOn w:val="Normal"/>
    <w:link w:val="FooterChar"/>
    <w:uiPriority w:val="99"/>
    <w:unhideWhenUsed/>
    <w:rsid w:val="00BA0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E76"/>
  </w:style>
  <w:style w:type="table" w:styleId="TableGrid">
    <w:name w:val="Table Grid"/>
    <w:basedOn w:val="TableNormal"/>
    <w:uiPriority w:val="39"/>
    <w:rsid w:val="005A5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8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rylPawluk\Downloads\SS%20Evidence%20Collec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SS Evidence Collection TEMPLATE</Template>
  <TotalTime>0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Pawluk</dc:creator>
  <cp:keywords/>
  <dc:description/>
  <cp:lastModifiedBy>RU ABRAHAM</cp:lastModifiedBy>
  <cp:revision>2</cp:revision>
  <dcterms:created xsi:type="dcterms:W3CDTF">2026-08-21T11:15:00Z</dcterms:created>
  <dcterms:modified xsi:type="dcterms:W3CDTF">2026-08-21T11:15:00Z</dcterms:modified>
</cp:coreProperties>
</file>